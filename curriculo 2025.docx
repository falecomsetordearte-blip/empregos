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D40ACF" w14:paraId="1F024D44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21C83AD9" w14:textId="17230DF6" w:rsidR="001B2ABD" w:rsidRPr="00D40ACF" w:rsidRDefault="00192E72" w:rsidP="001B2ABD">
            <w:pPr>
              <w:tabs>
                <w:tab w:val="left" w:pos="990"/>
              </w:tabs>
              <w:jc w:val="center"/>
              <w:rPr>
                <w:noProof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AEC1787" wp14:editId="580A1DB8">
                  <wp:extent cx="2139950" cy="2426970"/>
                  <wp:effectExtent l="0" t="0" r="0" b="0"/>
                  <wp:docPr id="55323913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42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19865866" w14:textId="77777777"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  <w:vAlign w:val="bottom"/>
          </w:tcPr>
          <w:p w14:paraId="51F9F20F" w14:textId="3FF89CCE" w:rsidR="001B2ABD" w:rsidRPr="00574ADC" w:rsidRDefault="00574ADC" w:rsidP="001B2ABD">
            <w:pPr>
              <w:pStyle w:val="Ttulo"/>
              <w:rPr>
                <w:noProof/>
                <w:sz w:val="72"/>
                <w:szCs w:val="72"/>
                <w:lang w:val="pt-BR"/>
              </w:rPr>
            </w:pPr>
            <w:r w:rsidRPr="00574ADC">
              <w:rPr>
                <w:noProof/>
                <w:sz w:val="72"/>
                <w:szCs w:val="72"/>
                <w:lang w:val="pt-BR"/>
              </w:rPr>
              <w:t>thais cristina marques soares</w:t>
            </w:r>
          </w:p>
          <w:p w14:paraId="7CC7FB58" w14:textId="0C517E8F" w:rsidR="001B2ABD" w:rsidRPr="00D40ACF" w:rsidRDefault="009D5B0B" w:rsidP="001B2ABD">
            <w:pPr>
              <w:pStyle w:val="Subttulo"/>
              <w:rPr>
                <w:noProof/>
                <w:lang w:val="pt-BR"/>
              </w:rPr>
            </w:pPr>
            <w:r>
              <w:rPr>
                <w:noProof/>
                <w:spacing w:val="0"/>
                <w:w w:val="100"/>
                <w:lang w:val="pt-BR"/>
              </w:rPr>
              <w:t>Atendente</w:t>
            </w:r>
          </w:p>
        </w:tc>
      </w:tr>
      <w:tr w:rsidR="001B2ABD" w:rsidRPr="00D40ACF" w14:paraId="22B21A70" w14:textId="77777777" w:rsidTr="001B2ABD">
        <w:tc>
          <w:tcPr>
            <w:tcW w:w="3600" w:type="dxa"/>
          </w:tcPr>
          <w:sdt>
            <w:sdtPr>
              <w:rPr>
                <w:noProof/>
                <w:lang w:val="pt-BR"/>
              </w:rPr>
              <w:id w:val="-1711873194"/>
              <w:placeholder>
                <w:docPart w:val="E8CB89C1B0FF4B5081F91905507FA348"/>
              </w:placeholder>
              <w:temporary/>
              <w:showingPlcHdr/>
              <w15:appearance w15:val="hidden"/>
            </w:sdtPr>
            <w:sdtContent>
              <w:p w14:paraId="365AEB91" w14:textId="77777777" w:rsidR="001B2ABD" w:rsidRPr="00D40ACF" w:rsidRDefault="00036450" w:rsidP="00036450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Perfil</w:t>
                </w:r>
              </w:p>
            </w:sdtContent>
          </w:sdt>
          <w:p w14:paraId="50E5A46E" w14:textId="7DF9831F" w:rsidR="00036450" w:rsidRDefault="00E36EC3" w:rsidP="00192E72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M</w:t>
            </w:r>
            <w:r w:rsidR="00192E72">
              <w:rPr>
                <w:noProof/>
                <w:lang w:val="pt-BR"/>
              </w:rPr>
              <w:t xml:space="preserve">e considero uma profissional </w:t>
            </w:r>
            <w:r>
              <w:rPr>
                <w:noProof/>
                <w:lang w:val="pt-BR"/>
              </w:rPr>
              <w:t>extremamentente pontual e comunicativa. Com o interesse de crescer na empresa, buscando aprender e compartilhar experiencias, procurando sempre agregar valores a empresa e ao meu conhecimento.</w:t>
            </w:r>
          </w:p>
          <w:p w14:paraId="29AAD31D" w14:textId="2732E4D3" w:rsidR="00E36EC3" w:rsidRDefault="00E36EC3" w:rsidP="00192E72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Com facilidade de aprendizado e compromisso.</w:t>
            </w:r>
          </w:p>
          <w:p w14:paraId="6984FFE8" w14:textId="77777777" w:rsidR="00E36EC3" w:rsidRDefault="00E36EC3" w:rsidP="00192E72">
            <w:pPr>
              <w:rPr>
                <w:noProof/>
                <w:lang w:val="pt-BR"/>
              </w:rPr>
            </w:pPr>
          </w:p>
          <w:p w14:paraId="5CBF7789" w14:textId="53012DFE" w:rsidR="00E36EC3" w:rsidRPr="00D40ACF" w:rsidRDefault="00E36EC3" w:rsidP="00192E72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Me coloco a disposição da empresa.</w:t>
            </w:r>
          </w:p>
          <w:p w14:paraId="14E1EA1A" w14:textId="77777777" w:rsidR="00036450" w:rsidRPr="00D40ACF" w:rsidRDefault="00036450" w:rsidP="00036450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1954003311"/>
              <w:placeholder>
                <w:docPart w:val="C5531836B7D54AAEB953B9A543BFC149"/>
              </w:placeholder>
              <w:temporary/>
              <w:showingPlcHdr/>
              <w15:appearance w15:val="hidden"/>
            </w:sdtPr>
            <w:sdtContent>
              <w:p w14:paraId="39DEAEA1" w14:textId="77777777" w:rsidR="00036450" w:rsidRPr="00D40ACF" w:rsidRDefault="00CB0055" w:rsidP="00CB0055">
                <w:pPr>
                  <w:pStyle w:val="Ttulo3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Contato</w:t>
                </w:r>
              </w:p>
            </w:sdtContent>
          </w:sdt>
          <w:sdt>
            <w:sdtPr>
              <w:rPr>
                <w:noProof/>
                <w:lang w:val="pt-BR"/>
              </w:rPr>
              <w:id w:val="1111563247"/>
              <w:placeholder>
                <w:docPart w:val="D672027B70474F5AA99947A3FF0AB89D"/>
              </w:placeholder>
              <w:temporary/>
              <w:showingPlcHdr/>
              <w15:appearance w15:val="hidden"/>
            </w:sdtPr>
            <w:sdtContent>
              <w:p w14:paraId="2EDE1F65" w14:textId="77777777"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TELEFONE:</w:t>
                </w:r>
              </w:p>
            </w:sdtContent>
          </w:sdt>
          <w:p w14:paraId="1A67356B" w14:textId="60BE2354" w:rsidR="004D3011" w:rsidRPr="00D40ACF" w:rsidRDefault="00661298" w:rsidP="004D301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(28) 999579777</w:t>
            </w:r>
          </w:p>
          <w:p w14:paraId="03AD6DE3" w14:textId="43B7E57E" w:rsidR="004D3011" w:rsidRPr="00D40ACF" w:rsidRDefault="004D3011" w:rsidP="004D3011">
            <w:pPr>
              <w:rPr>
                <w:noProof/>
                <w:lang w:val="pt-BR"/>
              </w:rPr>
            </w:pPr>
          </w:p>
          <w:p w14:paraId="2F5D51EA" w14:textId="77777777" w:rsidR="004D3011" w:rsidRPr="00D40ACF" w:rsidRDefault="004D3011" w:rsidP="004D3011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-240260293"/>
              <w:placeholder>
                <w:docPart w:val="832C3BCE2D0A43268E8915E3C0CB08ED"/>
              </w:placeholder>
              <w:temporary/>
              <w:showingPlcHdr/>
              <w15:appearance w15:val="hidden"/>
            </w:sdtPr>
            <w:sdtContent>
              <w:p w14:paraId="2A1C5D8B" w14:textId="77777777" w:rsidR="004D3011" w:rsidRPr="00D40ACF" w:rsidRDefault="004D3011" w:rsidP="004D3011">
                <w:pPr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EMAIL:</w:t>
                </w:r>
              </w:p>
            </w:sdtContent>
          </w:sdt>
          <w:p w14:paraId="1D3D67AD" w14:textId="3CFE9F04" w:rsidR="00036450" w:rsidRPr="00D40ACF" w:rsidRDefault="00661298" w:rsidP="002D5281">
            <w:pPr>
              <w:rPr>
                <w:rStyle w:val="Hyperlink"/>
                <w:noProof/>
                <w:lang w:val="pt-BR"/>
              </w:rPr>
            </w:pPr>
            <w:r>
              <w:t>Marquesthais595@gmail.com</w:t>
            </w:r>
          </w:p>
          <w:p w14:paraId="57BF2AF1" w14:textId="77777777" w:rsidR="004142CD" w:rsidRPr="00D40ACF" w:rsidRDefault="004142CD" w:rsidP="004142CD">
            <w:pPr>
              <w:rPr>
                <w:noProof/>
                <w:lang w:val="pt-BR"/>
              </w:rPr>
            </w:pPr>
          </w:p>
          <w:p w14:paraId="0386AF71" w14:textId="422E1D82" w:rsidR="004D3011" w:rsidRPr="00D40ACF" w:rsidRDefault="004D3011" w:rsidP="00661298">
            <w:pPr>
              <w:pStyle w:val="Ttulo3"/>
              <w:rPr>
                <w:noProof/>
                <w:lang w:val="pt-BR"/>
              </w:rPr>
            </w:pPr>
          </w:p>
        </w:tc>
        <w:tc>
          <w:tcPr>
            <w:tcW w:w="720" w:type="dxa"/>
          </w:tcPr>
          <w:p w14:paraId="61053467" w14:textId="77777777" w:rsidR="001B2ABD" w:rsidRPr="00D40ACF" w:rsidRDefault="001B2ABD" w:rsidP="000C45FF">
            <w:pPr>
              <w:tabs>
                <w:tab w:val="left" w:pos="990"/>
              </w:tabs>
              <w:rPr>
                <w:noProof/>
                <w:lang w:val="pt-BR"/>
              </w:rPr>
            </w:pPr>
          </w:p>
        </w:tc>
        <w:tc>
          <w:tcPr>
            <w:tcW w:w="6470" w:type="dxa"/>
          </w:tcPr>
          <w:sdt>
            <w:sdtPr>
              <w:rPr>
                <w:noProof/>
                <w:lang w:val="pt-BR"/>
              </w:rPr>
              <w:id w:val="1049110328"/>
              <w:placeholder>
                <w:docPart w:val="5C8CB3EE5CF64F0A9CC212982FC63D3E"/>
              </w:placeholder>
              <w:temporary/>
              <w:showingPlcHdr/>
              <w15:appearance w15:val="hidden"/>
            </w:sdtPr>
            <w:sdtContent>
              <w:p w14:paraId="1FB82FA8" w14:textId="77777777" w:rsidR="001B2ABD" w:rsidRPr="00D40ACF" w:rsidRDefault="00E25A26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EDUCAÇÃO</w:t>
                </w:r>
              </w:p>
            </w:sdtContent>
          </w:sdt>
          <w:p w14:paraId="0DE50C33" w14:textId="278B1177" w:rsidR="00036450" w:rsidRDefault="00574ADC" w:rsidP="00574ADC">
            <w:pPr>
              <w:pStyle w:val="Ttulo4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Aldy soares merçon vargas</w:t>
            </w:r>
          </w:p>
          <w:p w14:paraId="2711B474" w14:textId="2E77B392" w:rsidR="00CC0C6D" w:rsidRDefault="00574ADC" w:rsidP="00CC0C6D">
            <w:pPr>
              <w:rPr>
                <w:lang w:val="pt-BR"/>
              </w:rPr>
            </w:pPr>
            <w:r>
              <w:rPr>
                <w:lang w:val="pt-BR"/>
              </w:rPr>
              <w:t>Ensino médio completo</w:t>
            </w:r>
            <w:r w:rsidR="00192E72">
              <w:rPr>
                <w:lang w:val="pt-BR"/>
              </w:rPr>
              <w:t>- concluído em 2015</w:t>
            </w:r>
          </w:p>
          <w:p w14:paraId="6D449B42" w14:textId="77777777" w:rsidR="00036450" w:rsidRPr="00D40ACF" w:rsidRDefault="004142CD" w:rsidP="004142CD">
            <w:pPr>
              <w:rPr>
                <w:noProof/>
                <w:lang w:val="pt-BR"/>
              </w:rPr>
            </w:pPr>
            <w:r w:rsidRPr="00D40ACF">
              <w:rPr>
                <w:noProof/>
                <w:lang w:val="pt-BR" w:bidi="pt-BR"/>
              </w:rPr>
              <w:t xml:space="preserve"> </w:t>
            </w:r>
          </w:p>
          <w:p w14:paraId="6AC368E9" w14:textId="7534D719" w:rsidR="00036450" w:rsidRDefault="008738B0" w:rsidP="008738B0">
            <w:pPr>
              <w:pStyle w:val="Ttulo4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Faculdade multivix</w:t>
            </w:r>
          </w:p>
          <w:p w14:paraId="17C55A80" w14:textId="1D1AE1A5" w:rsidR="008738B0" w:rsidRPr="008738B0" w:rsidRDefault="008738B0" w:rsidP="008738B0">
            <w:pPr>
              <w:rPr>
                <w:lang w:val="pt-BR"/>
              </w:rPr>
            </w:pPr>
            <w:r>
              <w:rPr>
                <w:lang w:val="pt-BR"/>
              </w:rPr>
              <w:t>2023-Atualmente</w:t>
            </w:r>
          </w:p>
          <w:p w14:paraId="659C96AC" w14:textId="0317B627" w:rsidR="001424E5" w:rsidRDefault="008738B0" w:rsidP="001424E5">
            <w:pPr>
              <w:rPr>
                <w:noProof/>
                <w:lang w:val="pt-BR" w:bidi="pt-BR"/>
              </w:rPr>
            </w:pPr>
            <w:r>
              <w:rPr>
                <w:noProof/>
                <w:lang w:val="pt-BR"/>
              </w:rPr>
              <w:t xml:space="preserve">Serviço social( </w:t>
            </w:r>
            <w:r w:rsidR="007575C6">
              <w:rPr>
                <w:noProof/>
                <w:lang w:val="pt-BR"/>
              </w:rPr>
              <w:t>sexto</w:t>
            </w:r>
            <w:r>
              <w:rPr>
                <w:noProof/>
                <w:lang w:val="pt-BR"/>
              </w:rPr>
              <w:t xml:space="preserve"> periodo)</w:t>
            </w:r>
            <w:r w:rsidR="001424E5" w:rsidRPr="00D40ACF">
              <w:rPr>
                <w:noProof/>
                <w:lang w:val="pt-BR" w:bidi="pt-BR"/>
              </w:rPr>
              <w:t xml:space="preserve"> </w:t>
            </w:r>
          </w:p>
          <w:p w14:paraId="063837D1" w14:textId="77777777" w:rsidR="00E36EC3" w:rsidRDefault="00E36EC3" w:rsidP="001424E5">
            <w:pPr>
              <w:rPr>
                <w:noProof/>
                <w:lang w:val="pt-BR" w:bidi="pt-BR"/>
              </w:rPr>
            </w:pPr>
          </w:p>
          <w:p w14:paraId="6CE9F45B" w14:textId="235A5951" w:rsidR="00E36EC3" w:rsidRPr="00E36EC3" w:rsidRDefault="00E36EC3" w:rsidP="001424E5">
            <w:pPr>
              <w:rPr>
                <w:b/>
                <w:bCs/>
                <w:noProof/>
                <w:sz w:val="16"/>
                <w:szCs w:val="16"/>
                <w:lang w:val="pt-BR"/>
              </w:rPr>
            </w:pPr>
            <w:r w:rsidRPr="00E36EC3">
              <w:rPr>
                <w:b/>
                <w:bCs/>
                <w:noProof/>
                <w:sz w:val="16"/>
                <w:szCs w:val="16"/>
                <w:lang w:val="pt-BR" w:bidi="pt-BR"/>
              </w:rPr>
              <w:t>CURSOS</w:t>
            </w:r>
          </w:p>
          <w:p w14:paraId="434D3121" w14:textId="5434B184" w:rsidR="004142CD" w:rsidRDefault="00E36EC3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Informatica basica</w:t>
            </w:r>
          </w:p>
          <w:p w14:paraId="60DAF4B6" w14:textId="6B4F4829" w:rsidR="00E36EC3" w:rsidRDefault="00E36EC3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Como adiminitrar meu dinheiro</w:t>
            </w:r>
          </w:p>
          <w:p w14:paraId="467251DE" w14:textId="5CB146B9" w:rsidR="00E36EC3" w:rsidRPr="00D40ACF" w:rsidRDefault="00E36EC3" w:rsidP="00036450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Comunicção com o cliente</w:t>
            </w:r>
          </w:p>
          <w:sdt>
            <w:sdtPr>
              <w:rPr>
                <w:noProof/>
                <w:lang w:val="pt-BR"/>
              </w:rPr>
              <w:id w:val="1001553383"/>
              <w:placeholder>
                <w:docPart w:val="A11AB2DF21D646A698AC417043BB4317"/>
              </w:placeholder>
              <w:temporary/>
              <w:showingPlcHdr/>
              <w15:appearance w15:val="hidden"/>
            </w:sdtPr>
            <w:sdtContent>
              <w:p w14:paraId="79B6753B" w14:textId="3D45AE28" w:rsidR="004D3011" w:rsidRPr="00D40ACF" w:rsidRDefault="00036450" w:rsidP="007575C6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noProof/>
                    <w:lang w:val="pt-BR" w:bidi="pt-BR"/>
                  </w:rPr>
                  <w:t>EXPERIÊNCIA DE TRABALHO</w:t>
                </w:r>
              </w:p>
            </w:sdtContent>
          </w:sdt>
          <w:p w14:paraId="67BC3F02" w14:textId="1B3D0CC2" w:rsidR="004D3011" w:rsidRPr="00D40ACF" w:rsidRDefault="000B2A95" w:rsidP="00B359E4">
            <w:pPr>
              <w:pStyle w:val="Ttulo4"/>
              <w:rPr>
                <w:bCs/>
                <w:noProof/>
                <w:lang w:val="pt-BR"/>
              </w:rPr>
            </w:pPr>
            <w:r>
              <w:rPr>
                <w:noProof/>
                <w:lang w:val="pt-BR"/>
              </w:rPr>
              <w:t>MD informatica (</w:t>
            </w:r>
            <w:r w:rsidR="00661298">
              <w:rPr>
                <w:noProof/>
                <w:lang w:val="pt-BR"/>
              </w:rPr>
              <w:t>C</w:t>
            </w:r>
            <w:r>
              <w:rPr>
                <w:noProof/>
                <w:lang w:val="pt-BR"/>
              </w:rPr>
              <w:t xml:space="preserve">onceição do </w:t>
            </w:r>
            <w:r w:rsidR="00661298">
              <w:rPr>
                <w:noProof/>
                <w:lang w:val="pt-BR"/>
              </w:rPr>
              <w:t>C</w:t>
            </w:r>
            <w:r>
              <w:rPr>
                <w:noProof/>
                <w:lang w:val="pt-BR"/>
              </w:rPr>
              <w:t>astelo)</w:t>
            </w:r>
          </w:p>
          <w:p w14:paraId="54B4E51E" w14:textId="500A69A3" w:rsidR="004D3011" w:rsidRDefault="000B2A95" w:rsidP="000B2A95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Fevereiro 2017 – março 2020</w:t>
            </w:r>
          </w:p>
          <w:p w14:paraId="608FD2D7" w14:textId="2295587A" w:rsidR="000B2A95" w:rsidRPr="000B2A95" w:rsidRDefault="000B2A95" w:rsidP="000B2A95">
            <w:pPr>
              <w:rPr>
                <w:lang w:val="pt-BR"/>
              </w:rPr>
            </w:pPr>
            <w:r>
              <w:rPr>
                <w:lang w:val="pt-BR"/>
              </w:rPr>
              <w:t xml:space="preserve">Atendente, vendedora, caixa, auxiliar de manutenção, serviços de branco </w:t>
            </w:r>
          </w:p>
          <w:p w14:paraId="3AC69354" w14:textId="77777777" w:rsidR="004D3011" w:rsidRPr="00D40ACF" w:rsidRDefault="004D3011" w:rsidP="00036450">
            <w:pPr>
              <w:rPr>
                <w:noProof/>
                <w:lang w:val="pt-BR"/>
              </w:rPr>
            </w:pPr>
          </w:p>
          <w:p w14:paraId="4782F96E" w14:textId="3788E91C" w:rsidR="000B2A95" w:rsidRPr="000B2A95" w:rsidRDefault="000B2A95" w:rsidP="000B2A95">
            <w:pPr>
              <w:pStyle w:val="Ttulo4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Ferreira despachantes</w:t>
            </w:r>
            <w:r w:rsidR="002D3CA3" w:rsidRPr="00D40ACF">
              <w:rPr>
                <w:noProof/>
                <w:lang w:val="pt-BR" w:bidi="pt-BR"/>
              </w:rPr>
              <w:t xml:space="preserve"> </w:t>
            </w:r>
            <w:r>
              <w:rPr>
                <w:noProof/>
                <w:lang w:val="pt-BR"/>
              </w:rPr>
              <w:t>(</w:t>
            </w:r>
            <w:r w:rsidR="00661298">
              <w:rPr>
                <w:noProof/>
                <w:lang w:val="pt-BR"/>
              </w:rPr>
              <w:t>C</w:t>
            </w:r>
            <w:r>
              <w:rPr>
                <w:noProof/>
                <w:lang w:val="pt-BR"/>
              </w:rPr>
              <w:t xml:space="preserve">onceição do </w:t>
            </w:r>
            <w:r w:rsidR="00661298">
              <w:rPr>
                <w:noProof/>
                <w:lang w:val="pt-BR"/>
              </w:rPr>
              <w:t>C</w:t>
            </w:r>
            <w:r>
              <w:rPr>
                <w:noProof/>
                <w:lang w:val="pt-BR"/>
              </w:rPr>
              <w:t>astelo)</w:t>
            </w:r>
          </w:p>
          <w:p w14:paraId="279F2D46" w14:textId="5069982B" w:rsidR="004D3011" w:rsidRPr="00D40ACF" w:rsidRDefault="000B2A95" w:rsidP="00B359E4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Novenbro 2021 – março 2022</w:t>
            </w:r>
          </w:p>
          <w:p w14:paraId="2098AE53" w14:textId="3CD6E0EC" w:rsidR="004D3011" w:rsidRDefault="000B2A95" w:rsidP="004D3011">
            <w:pPr>
              <w:rPr>
                <w:noProof/>
                <w:lang w:val="pt-BR" w:bidi="pt-BR"/>
              </w:rPr>
            </w:pPr>
            <w:r>
              <w:rPr>
                <w:noProof/>
                <w:lang w:val="pt-BR"/>
              </w:rPr>
              <w:t>Escritorio, atendente, serviço de banco</w:t>
            </w:r>
            <w:r w:rsidR="00036450" w:rsidRPr="00D40ACF">
              <w:rPr>
                <w:noProof/>
                <w:lang w:val="pt-BR" w:bidi="pt-BR"/>
              </w:rPr>
              <w:t xml:space="preserve"> </w:t>
            </w:r>
          </w:p>
          <w:p w14:paraId="7AC04583" w14:textId="77777777" w:rsidR="000B2A95" w:rsidRDefault="000B2A95" w:rsidP="004D3011">
            <w:pPr>
              <w:rPr>
                <w:noProof/>
                <w:lang w:val="pt-BR" w:bidi="pt-BR"/>
              </w:rPr>
            </w:pPr>
          </w:p>
          <w:p w14:paraId="4024CED7" w14:textId="6C2E6307" w:rsidR="000B2A95" w:rsidRPr="000B2A95" w:rsidRDefault="00661298" w:rsidP="000B2A95">
            <w:pPr>
              <w:pStyle w:val="Ttulo4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Hospital Padre Maximo (Venda Nova do Imigrante)</w:t>
            </w:r>
          </w:p>
          <w:p w14:paraId="5F1FEB9D" w14:textId="52FF2112" w:rsidR="000B2A95" w:rsidRPr="00D40ACF" w:rsidRDefault="00661298" w:rsidP="000B2A95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Junho 2022 – Atualmente </w:t>
            </w:r>
          </w:p>
          <w:p w14:paraId="7CA67425" w14:textId="2E986870" w:rsidR="000B2A95" w:rsidRDefault="00661298" w:rsidP="004D3011">
            <w:pPr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Cozinheira, auxiliar de cozinha, copeira</w:t>
            </w:r>
          </w:p>
          <w:p w14:paraId="1DB61299" w14:textId="77777777" w:rsidR="007575C6" w:rsidRDefault="007575C6" w:rsidP="004D3011">
            <w:pPr>
              <w:rPr>
                <w:noProof/>
                <w:lang w:val="pt-BR"/>
              </w:rPr>
            </w:pPr>
          </w:p>
          <w:p w14:paraId="44F4D416" w14:textId="21D51372" w:rsidR="007575C6" w:rsidRPr="00D40ACF" w:rsidRDefault="007575C6" w:rsidP="007575C6">
            <w:pPr>
              <w:pStyle w:val="Ttulo4"/>
              <w:rPr>
                <w:bCs/>
                <w:noProof/>
                <w:lang w:val="pt-BR"/>
              </w:rPr>
            </w:pPr>
            <w:r>
              <w:rPr>
                <w:noProof/>
                <w:lang w:val="pt-BR"/>
              </w:rPr>
              <w:t>Lider Limpe( IFES) Venda Nova do Imirante)</w:t>
            </w:r>
          </w:p>
          <w:p w14:paraId="7F793332" w14:textId="4CDC1133" w:rsidR="007575C6" w:rsidRDefault="007575C6" w:rsidP="007575C6">
            <w:pPr>
              <w:pStyle w:val="Data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Junho 2025 – Atualmente</w:t>
            </w:r>
          </w:p>
          <w:p w14:paraId="67ADF1E2" w14:textId="089D6834" w:rsidR="007575C6" w:rsidRPr="000B2A95" w:rsidRDefault="007575C6" w:rsidP="007575C6">
            <w:pPr>
              <w:rPr>
                <w:lang w:val="pt-BR"/>
              </w:rPr>
            </w:pPr>
            <w:r>
              <w:rPr>
                <w:lang w:val="pt-BR"/>
              </w:rPr>
              <w:t xml:space="preserve">Limpeza e organização do setor </w:t>
            </w:r>
          </w:p>
          <w:p w14:paraId="70525707" w14:textId="77777777" w:rsidR="007575C6" w:rsidRDefault="007575C6" w:rsidP="004D3011">
            <w:pPr>
              <w:rPr>
                <w:noProof/>
                <w:lang w:val="pt-BR"/>
              </w:rPr>
            </w:pPr>
          </w:p>
          <w:p w14:paraId="7E46B0CA" w14:textId="77777777" w:rsidR="000B2A95" w:rsidRPr="00D40ACF" w:rsidRDefault="000B2A95" w:rsidP="004D3011">
            <w:pPr>
              <w:rPr>
                <w:noProof/>
                <w:lang w:val="pt-BR"/>
              </w:rPr>
            </w:pPr>
          </w:p>
          <w:p w14:paraId="1C645C1A" w14:textId="77777777" w:rsidR="004D3011" w:rsidRPr="00D40ACF" w:rsidRDefault="004D3011" w:rsidP="00036450">
            <w:pPr>
              <w:rPr>
                <w:noProof/>
                <w:lang w:val="pt-BR"/>
              </w:rPr>
            </w:pPr>
          </w:p>
          <w:sdt>
            <w:sdtPr>
              <w:rPr>
                <w:noProof/>
                <w:lang w:val="pt-BR"/>
              </w:rPr>
              <w:id w:val="1669594239"/>
              <w:placeholder>
                <w:docPart w:val="877D56F547EC4EBDB17E25131933A589"/>
              </w:placeholder>
              <w:temporary/>
              <w:showingPlcHdr/>
              <w15:appearance w15:val="hidden"/>
            </w:sdtPr>
            <w:sdtContent>
              <w:p w14:paraId="512E22E4" w14:textId="77777777" w:rsidR="00036450" w:rsidRPr="00D40ACF" w:rsidRDefault="00180329" w:rsidP="00036450">
                <w:pPr>
                  <w:pStyle w:val="Ttulo2"/>
                  <w:rPr>
                    <w:noProof/>
                    <w:lang w:val="pt-BR"/>
                  </w:rPr>
                </w:pPr>
                <w:r w:rsidRPr="00D40ACF">
                  <w:rPr>
                    <w:rStyle w:val="Ttulo2Char"/>
                    <w:b/>
                    <w:noProof/>
                    <w:lang w:val="pt-BR" w:bidi="pt-BR"/>
                  </w:rPr>
                  <w:t>HABILIDADES</w:t>
                </w:r>
              </w:p>
            </w:sdtContent>
          </w:sdt>
          <w:p w14:paraId="4BE2F0A0" w14:textId="77777777" w:rsidR="00036450" w:rsidRDefault="00661298" w:rsidP="004D3011">
            <w:pPr>
              <w:rPr>
                <w:noProof/>
                <w:color w:val="000000" w:themeColor="text1"/>
                <w:lang w:val="pt-BR" w:bidi="pt-BR"/>
              </w:rPr>
            </w:pPr>
            <w:r>
              <w:rPr>
                <w:noProof/>
                <w:color w:val="000000" w:themeColor="text1"/>
                <w:lang w:val="pt-BR" w:bidi="pt-BR"/>
              </w:rPr>
              <w:t>Babá</w:t>
            </w:r>
          </w:p>
          <w:p w14:paraId="31BF4BE5" w14:textId="77777777" w:rsidR="00661298" w:rsidRDefault="00661298" w:rsidP="004D3011">
            <w:pPr>
              <w:rPr>
                <w:noProof/>
                <w:color w:val="000000" w:themeColor="text1"/>
                <w:lang w:val="pt-BR" w:bidi="pt-BR"/>
              </w:rPr>
            </w:pPr>
            <w:r>
              <w:rPr>
                <w:noProof/>
                <w:color w:val="000000" w:themeColor="text1"/>
                <w:lang w:val="pt-BR" w:bidi="pt-BR"/>
              </w:rPr>
              <w:t>Segurança em festas</w:t>
            </w:r>
          </w:p>
          <w:p w14:paraId="48928B4E" w14:textId="77777777" w:rsidR="00661298" w:rsidRDefault="00661298" w:rsidP="004D3011">
            <w:pPr>
              <w:rPr>
                <w:noProof/>
                <w:color w:val="000000" w:themeColor="text1"/>
                <w:lang w:val="pt-BR" w:bidi="pt-BR"/>
              </w:rPr>
            </w:pPr>
            <w:r>
              <w:rPr>
                <w:noProof/>
                <w:color w:val="000000" w:themeColor="text1"/>
                <w:lang w:val="pt-BR" w:bidi="pt-BR"/>
              </w:rPr>
              <w:t>Garçonete</w:t>
            </w:r>
          </w:p>
          <w:p w14:paraId="71FD6FAC" w14:textId="55BEDD24" w:rsidR="00661298" w:rsidRPr="00D40ACF" w:rsidRDefault="00661298" w:rsidP="004D3011">
            <w:pPr>
              <w:rPr>
                <w:noProof/>
                <w:color w:val="FFFFFF" w:themeColor="background1"/>
                <w:lang w:val="pt-BR"/>
              </w:rPr>
            </w:pPr>
          </w:p>
        </w:tc>
      </w:tr>
    </w:tbl>
    <w:p w14:paraId="25AD0565" w14:textId="77777777" w:rsidR="009F05E6" w:rsidRPr="00D40ACF" w:rsidRDefault="009F05E6" w:rsidP="000C45FF">
      <w:pPr>
        <w:tabs>
          <w:tab w:val="left" w:pos="990"/>
        </w:tabs>
        <w:rPr>
          <w:noProof/>
          <w:lang w:val="pt-BR"/>
        </w:rPr>
      </w:pPr>
    </w:p>
    <w:sectPr w:rsidR="009F05E6" w:rsidRPr="00D40ACF" w:rsidSect="002D3CA3">
      <w:headerReference w:type="default" r:id="rId1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EDA6" w14:textId="77777777" w:rsidR="00F70C0D" w:rsidRDefault="00F70C0D" w:rsidP="000C45FF">
      <w:r>
        <w:separator/>
      </w:r>
    </w:p>
  </w:endnote>
  <w:endnote w:type="continuationSeparator" w:id="0">
    <w:p w14:paraId="781FCB48" w14:textId="77777777" w:rsidR="00F70C0D" w:rsidRDefault="00F70C0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BDC20" w14:textId="77777777" w:rsidR="00F70C0D" w:rsidRDefault="00F70C0D" w:rsidP="000C45FF">
      <w:r>
        <w:separator/>
      </w:r>
    </w:p>
  </w:footnote>
  <w:footnote w:type="continuationSeparator" w:id="0">
    <w:p w14:paraId="62770F64" w14:textId="77777777" w:rsidR="00F70C0D" w:rsidRDefault="00F70C0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E283" w14:textId="77777777" w:rsidR="000C45FF" w:rsidRPr="005A2450" w:rsidRDefault="000C45FF">
    <w:pPr>
      <w:pStyle w:val="Cabealho"/>
      <w:rPr>
        <w:lang w:val="pt-BR"/>
      </w:rPr>
    </w:pPr>
    <w:r w:rsidRPr="005A2450">
      <w:rPr>
        <w:noProof/>
        <w:lang w:val="pt-BR" w:bidi="pt-BR"/>
      </w:rPr>
      <w:drawing>
        <wp:anchor distT="0" distB="0" distL="114300" distR="114300" simplePos="0" relativeHeight="251658240" behindDoc="1" locked="0" layoutInCell="1" allowOverlap="1" wp14:anchorId="5D5CD089" wp14:editId="4CB8F98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Elemento 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94DA9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CEC8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9ADFB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74F7D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DAD56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A0AEB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D43A4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C614D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E2DC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9C391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D29C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D3159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00551C4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09500388">
    <w:abstractNumId w:val="10"/>
  </w:num>
  <w:num w:numId="2" w16cid:durableId="615798823">
    <w:abstractNumId w:val="11"/>
  </w:num>
  <w:num w:numId="3" w16cid:durableId="1468862018">
    <w:abstractNumId w:val="8"/>
  </w:num>
  <w:num w:numId="4" w16cid:durableId="1494711949">
    <w:abstractNumId w:val="3"/>
  </w:num>
  <w:num w:numId="5" w16cid:durableId="450365005">
    <w:abstractNumId w:val="2"/>
  </w:num>
  <w:num w:numId="6" w16cid:durableId="1455489221">
    <w:abstractNumId w:val="1"/>
  </w:num>
  <w:num w:numId="7" w16cid:durableId="1408846267">
    <w:abstractNumId w:val="0"/>
  </w:num>
  <w:num w:numId="8" w16cid:durableId="1100949838">
    <w:abstractNumId w:val="9"/>
  </w:num>
  <w:num w:numId="9" w16cid:durableId="698622779">
    <w:abstractNumId w:val="7"/>
  </w:num>
  <w:num w:numId="10" w16cid:durableId="2114399293">
    <w:abstractNumId w:val="6"/>
  </w:num>
  <w:num w:numId="11" w16cid:durableId="1196965293">
    <w:abstractNumId w:val="5"/>
  </w:num>
  <w:num w:numId="12" w16cid:durableId="875048990">
    <w:abstractNumId w:val="4"/>
  </w:num>
  <w:num w:numId="13" w16cid:durableId="18128704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DC"/>
    <w:rsid w:val="00036450"/>
    <w:rsid w:val="00094499"/>
    <w:rsid w:val="000B2A95"/>
    <w:rsid w:val="000C45FF"/>
    <w:rsid w:val="000E303C"/>
    <w:rsid w:val="000E3FD1"/>
    <w:rsid w:val="00112054"/>
    <w:rsid w:val="001424E5"/>
    <w:rsid w:val="001525E1"/>
    <w:rsid w:val="00180329"/>
    <w:rsid w:val="0019001F"/>
    <w:rsid w:val="00192E72"/>
    <w:rsid w:val="001951CE"/>
    <w:rsid w:val="001A74A5"/>
    <w:rsid w:val="001B2ABD"/>
    <w:rsid w:val="001E0391"/>
    <w:rsid w:val="001E1759"/>
    <w:rsid w:val="001F1ECC"/>
    <w:rsid w:val="002400EB"/>
    <w:rsid w:val="00256CF7"/>
    <w:rsid w:val="00281FD5"/>
    <w:rsid w:val="002D3CA3"/>
    <w:rsid w:val="002D5281"/>
    <w:rsid w:val="0030481B"/>
    <w:rsid w:val="003156FC"/>
    <w:rsid w:val="003254B5"/>
    <w:rsid w:val="00333B41"/>
    <w:rsid w:val="0037121F"/>
    <w:rsid w:val="003A6B7D"/>
    <w:rsid w:val="003B06CA"/>
    <w:rsid w:val="003B7F78"/>
    <w:rsid w:val="004071FC"/>
    <w:rsid w:val="004142CD"/>
    <w:rsid w:val="00445947"/>
    <w:rsid w:val="004813B3"/>
    <w:rsid w:val="00482FAC"/>
    <w:rsid w:val="00496591"/>
    <w:rsid w:val="004C63E4"/>
    <w:rsid w:val="004D3011"/>
    <w:rsid w:val="004D7BD7"/>
    <w:rsid w:val="005262AC"/>
    <w:rsid w:val="00574ADC"/>
    <w:rsid w:val="005A2450"/>
    <w:rsid w:val="005B7D8F"/>
    <w:rsid w:val="005E39D5"/>
    <w:rsid w:val="00600670"/>
    <w:rsid w:val="0062123A"/>
    <w:rsid w:val="00646E75"/>
    <w:rsid w:val="00661298"/>
    <w:rsid w:val="006771D0"/>
    <w:rsid w:val="006E24E2"/>
    <w:rsid w:val="00715FCB"/>
    <w:rsid w:val="00743101"/>
    <w:rsid w:val="007575C6"/>
    <w:rsid w:val="00771E80"/>
    <w:rsid w:val="007775E1"/>
    <w:rsid w:val="007867A0"/>
    <w:rsid w:val="007927F5"/>
    <w:rsid w:val="007D4DDB"/>
    <w:rsid w:val="00802CA0"/>
    <w:rsid w:val="008738B0"/>
    <w:rsid w:val="009260CD"/>
    <w:rsid w:val="00941BED"/>
    <w:rsid w:val="00946D57"/>
    <w:rsid w:val="00952C25"/>
    <w:rsid w:val="009D5B0B"/>
    <w:rsid w:val="009F05E6"/>
    <w:rsid w:val="00A2118D"/>
    <w:rsid w:val="00A238A5"/>
    <w:rsid w:val="00A2629B"/>
    <w:rsid w:val="00AB2F86"/>
    <w:rsid w:val="00AB78E8"/>
    <w:rsid w:val="00AD76E2"/>
    <w:rsid w:val="00B06E40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80034"/>
    <w:rsid w:val="00C9578B"/>
    <w:rsid w:val="00CB0055"/>
    <w:rsid w:val="00CC0C6D"/>
    <w:rsid w:val="00D04BFE"/>
    <w:rsid w:val="00D1286E"/>
    <w:rsid w:val="00D2522B"/>
    <w:rsid w:val="00D35360"/>
    <w:rsid w:val="00D40ACF"/>
    <w:rsid w:val="00D422DE"/>
    <w:rsid w:val="00D5459D"/>
    <w:rsid w:val="00DA1F4D"/>
    <w:rsid w:val="00DD172A"/>
    <w:rsid w:val="00E25A26"/>
    <w:rsid w:val="00E36EC3"/>
    <w:rsid w:val="00E4381A"/>
    <w:rsid w:val="00E55D74"/>
    <w:rsid w:val="00F60274"/>
    <w:rsid w:val="00F70C0D"/>
    <w:rsid w:val="00F77FB9"/>
    <w:rsid w:val="00F87FBC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A85066"/>
  <w14:defaultImageDpi w14:val="32767"/>
  <w15:chartTrackingRefBased/>
  <w15:docId w15:val="{ACBE2214-7ADA-472C-9D0B-CB3899C0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450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A2450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5A245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5A2450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5A2450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5A2450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5A2450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5A2450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5A2450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5A2450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A2450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A2450"/>
    <w:rPr>
      <w:caps/>
      <w:color w:val="000000" w:themeColor="text1"/>
      <w:sz w:val="9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5A2450"/>
    <w:rPr>
      <w:rFonts w:ascii="Century Gothic" w:hAnsi="Century Gothic"/>
      <w:caps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/>
    <w:qFormat/>
    <w:rsid w:val="005A2450"/>
    <w:rPr>
      <w:rFonts w:ascii="Century Gothic" w:hAnsi="Century Gothic"/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5A2450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5A2450"/>
  </w:style>
  <w:style w:type="character" w:customStyle="1" w:styleId="DataChar">
    <w:name w:val="Data Char"/>
    <w:basedOn w:val="Fontepargpadro"/>
    <w:link w:val="Data"/>
    <w:uiPriority w:val="99"/>
    <w:rsid w:val="005A2450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/>
    <w:rsid w:val="005A2450"/>
    <w:rPr>
      <w:rFonts w:ascii="Century Gothic" w:hAnsi="Century Gothic"/>
      <w:color w:val="B85A22" w:themeColor="accent2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rsid w:val="005A2450"/>
    <w:rPr>
      <w:rFonts w:ascii="Century Gothic" w:hAnsi="Century Gothic"/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/>
    <w:rsid w:val="005A245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A2450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2450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har">
    <w:name w:val="Subtítulo Char"/>
    <w:basedOn w:val="Fontepargpadro"/>
    <w:link w:val="Subttulo"/>
    <w:uiPriority w:val="11"/>
    <w:rsid w:val="005A2450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har">
    <w:name w:val="Título 3 Char"/>
    <w:basedOn w:val="Fontepargpadro"/>
    <w:link w:val="Ttulo3"/>
    <w:uiPriority w:val="9"/>
    <w:rsid w:val="005A2450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har">
    <w:name w:val="Título 4 Char"/>
    <w:basedOn w:val="Fontepargpadro"/>
    <w:link w:val="Ttulo4"/>
    <w:uiPriority w:val="9"/>
    <w:rsid w:val="005A2450"/>
    <w:rPr>
      <w:rFonts w:ascii="Century Gothic" w:hAnsi="Century Gothic"/>
      <w:b/>
      <w:sz w:val="18"/>
      <w:szCs w:val="22"/>
    </w:rPr>
  </w:style>
  <w:style w:type="character" w:styleId="Meno">
    <w:name w:val="Mention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5A2450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5A2450"/>
    <w:pPr>
      <w:numPr>
        <w:numId w:val="2"/>
      </w:numPr>
    </w:pPr>
  </w:style>
  <w:style w:type="character" w:styleId="CdigoHTML">
    <w:name w:val="HTML Code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A2450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A2450"/>
    <w:rPr>
      <w:rFonts w:ascii="Century Gothic" w:hAnsi="Century Gothic"/>
      <w:i/>
      <w:iCs/>
      <w:sz w:val="18"/>
      <w:szCs w:val="22"/>
    </w:rPr>
  </w:style>
  <w:style w:type="character" w:styleId="DefinioHTML">
    <w:name w:val="HTML Definition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CitaoHTML">
    <w:name w:val="HTML Cite"/>
    <w:basedOn w:val="Fontepargpadro"/>
    <w:uiPriority w:val="99"/>
    <w:semiHidden/>
    <w:unhideWhenUsed/>
    <w:rsid w:val="005A2450"/>
    <w:rPr>
      <w:rFonts w:ascii="Century Gothic" w:hAnsi="Century Gothic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A2450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5A2450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/>
    <w:unhideWhenUsed/>
    <w:rsid w:val="005A2450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245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2450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semiHidden/>
    <w:rsid w:val="005A245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rsid w:val="005A2450"/>
    <w:pPr>
      <w:spacing w:after="100"/>
      <w:ind w:left="180"/>
    </w:pPr>
  </w:style>
  <w:style w:type="paragraph" w:styleId="Sumrio3">
    <w:name w:val="toc 3"/>
    <w:basedOn w:val="Normal"/>
    <w:next w:val="Normal"/>
    <w:autoRedefine/>
    <w:uiPriority w:val="39"/>
    <w:semiHidden/>
    <w:rsid w:val="005A2450"/>
    <w:pPr>
      <w:spacing w:after="100"/>
      <w:ind w:left="360"/>
    </w:pPr>
  </w:style>
  <w:style w:type="paragraph" w:styleId="Sumrio4">
    <w:name w:val="toc 4"/>
    <w:basedOn w:val="Normal"/>
    <w:next w:val="Normal"/>
    <w:autoRedefine/>
    <w:uiPriority w:val="39"/>
    <w:semiHidden/>
    <w:rsid w:val="005A2450"/>
    <w:pPr>
      <w:spacing w:after="100"/>
      <w:ind w:left="540"/>
    </w:pPr>
  </w:style>
  <w:style w:type="paragraph" w:styleId="Sumrio5">
    <w:name w:val="toc 5"/>
    <w:basedOn w:val="Normal"/>
    <w:next w:val="Normal"/>
    <w:autoRedefine/>
    <w:uiPriority w:val="39"/>
    <w:semiHidden/>
    <w:rsid w:val="005A2450"/>
    <w:pPr>
      <w:spacing w:after="100"/>
      <w:ind w:left="720"/>
    </w:pPr>
  </w:style>
  <w:style w:type="paragraph" w:styleId="Sumrio6">
    <w:name w:val="toc 6"/>
    <w:basedOn w:val="Normal"/>
    <w:next w:val="Normal"/>
    <w:autoRedefine/>
    <w:uiPriority w:val="39"/>
    <w:semiHidden/>
    <w:rsid w:val="005A2450"/>
    <w:pPr>
      <w:spacing w:after="100"/>
      <w:ind w:left="900"/>
    </w:pPr>
  </w:style>
  <w:style w:type="paragraph" w:styleId="Sumrio7">
    <w:name w:val="toc 7"/>
    <w:basedOn w:val="Normal"/>
    <w:next w:val="Normal"/>
    <w:autoRedefine/>
    <w:uiPriority w:val="39"/>
    <w:semiHidden/>
    <w:rsid w:val="005A2450"/>
    <w:pPr>
      <w:spacing w:after="100"/>
      <w:ind w:left="1080"/>
    </w:pPr>
  </w:style>
  <w:style w:type="paragraph" w:styleId="Sumrio8">
    <w:name w:val="toc 8"/>
    <w:basedOn w:val="Normal"/>
    <w:next w:val="Normal"/>
    <w:autoRedefine/>
    <w:uiPriority w:val="39"/>
    <w:semiHidden/>
    <w:rsid w:val="005A2450"/>
    <w:pPr>
      <w:spacing w:after="100"/>
      <w:ind w:left="1260"/>
    </w:pPr>
  </w:style>
  <w:style w:type="paragraph" w:styleId="Sumrio9">
    <w:name w:val="toc 9"/>
    <w:basedOn w:val="Normal"/>
    <w:next w:val="Normal"/>
    <w:autoRedefine/>
    <w:uiPriority w:val="39"/>
    <w:semiHidden/>
    <w:rsid w:val="005A2450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A2450"/>
    <w:pPr>
      <w:outlineLvl w:val="9"/>
    </w:pPr>
  </w:style>
  <w:style w:type="character" w:styleId="RefernciaSutil">
    <w:name w:val="Subtle Reference"/>
    <w:basedOn w:val="Fontepargpadro"/>
    <w:uiPriority w:val="31"/>
    <w:semiHidden/>
    <w:qFormat/>
    <w:rsid w:val="005A2450"/>
    <w:rPr>
      <w:rFonts w:ascii="Century Gothic" w:hAnsi="Century Gothic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5A2450"/>
    <w:rPr>
      <w:rFonts w:ascii="Century Gothic" w:hAnsi="Century Gothic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A245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A2450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A2450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A245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5A2450"/>
  </w:style>
  <w:style w:type="character" w:styleId="TtulodoLivro">
    <w:name w:val="Book Title"/>
    <w:basedOn w:val="Fontepargpadro"/>
    <w:uiPriority w:val="33"/>
    <w:semiHidden/>
    <w:qFormat/>
    <w:rsid w:val="005A2450"/>
    <w:rPr>
      <w:rFonts w:ascii="Century Gothic" w:hAnsi="Century Gothic"/>
      <w:b/>
      <w:bCs/>
      <w:i/>
      <w:iCs/>
      <w:spacing w:val="5"/>
    </w:rPr>
  </w:style>
  <w:style w:type="character" w:styleId="Hashtag">
    <w:name w:val="Hashtag"/>
    <w:basedOn w:val="Fontepargpadro"/>
    <w:uiPriority w:val="99"/>
    <w:semiHidden/>
    <w:unhideWhenUsed/>
    <w:rsid w:val="005A2450"/>
    <w:rPr>
      <w:rFonts w:ascii="Century Gothic" w:hAnsi="Century Gothic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A24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A2450"/>
    <w:rPr>
      <w:rFonts w:ascii="Century Gothic" w:eastAsiaTheme="majorEastAsia" w:hAnsi="Century Gothic" w:cstheme="majorBidi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5A245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5A2450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A2450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A2450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A2450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A2450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A245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A245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A245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5A2450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A2450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A2450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A2450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A2450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5A2450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5A2450"/>
    <w:pPr>
      <w:numPr>
        <w:numId w:val="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A2450"/>
    <w:pPr>
      <w:numPr>
        <w:numId w:val="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A2450"/>
    <w:pPr>
      <w:numPr>
        <w:numId w:val="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A2450"/>
    <w:pPr>
      <w:numPr>
        <w:numId w:val="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A2450"/>
    <w:pPr>
      <w:numPr>
        <w:numId w:val="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5A2450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A2450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A2450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A2450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A2450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A245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A245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5A2450"/>
  </w:style>
  <w:style w:type="paragraph" w:styleId="Textodemacro">
    <w:name w:val="macro"/>
    <w:link w:val="TextodemacroChar"/>
    <w:uiPriority w:val="99"/>
    <w:semiHidden/>
    <w:unhideWhenUsed/>
    <w:rsid w:val="005A24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A2450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5A2450"/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A2450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A2450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/>
    <w:rsid w:val="005A2450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A245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A2450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Colorida">
    <w:name w:val="Colorful List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A2450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A245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A245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A245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A245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A245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A2450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A24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A2450"/>
    <w:rPr>
      <w:rFonts w:ascii="Century Gothic" w:hAnsi="Century Gothic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A2450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5A2450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5A2450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A2450"/>
    <w:rPr>
      <w:rFonts w:ascii="Microsoft YaHei UI" w:eastAsia="Microsoft YaHei UI" w:hAnsi="Microsoft YaHei UI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A2450"/>
    <w:rPr>
      <w:rFonts w:ascii="Microsoft YaHei UI" w:eastAsia="Microsoft YaHei UI" w:hAnsi="Microsoft YaHei UI"/>
      <w:sz w:val="18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2450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2450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2450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2450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2450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5A2450"/>
    <w:pPr>
      <w:numPr>
        <w:numId w:val="13"/>
      </w:numPr>
    </w:pPr>
  </w:style>
  <w:style w:type="table" w:styleId="SimplesTabela1">
    <w:name w:val="Plain Table 1"/>
    <w:basedOn w:val="Tabelanormal"/>
    <w:uiPriority w:val="41"/>
    <w:rsid w:val="005A245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A245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A245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A24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A245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5A2450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/>
    <w:qFormat/>
    <w:rsid w:val="005A2450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5A2450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A2450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/>
    <w:qFormat/>
    <w:rsid w:val="005A2450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5A2450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5A2450"/>
    <w:rPr>
      <w:rFonts w:ascii="Century Gothic" w:hAnsi="Century Gothic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5A2450"/>
    <w:rPr>
      <w:rFonts w:ascii="Century Gothic" w:hAnsi="Century Gothic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A245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A245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A245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A2450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A2450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A2450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A2450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A2450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/>
    <w:unhideWhenUsed/>
    <w:rsid w:val="005A2450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A2450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/>
    <w:unhideWhenUsed/>
    <w:rsid w:val="005A245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A245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A2450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A2450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A2450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A2450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A2450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A2450"/>
  </w:style>
  <w:style w:type="character" w:customStyle="1" w:styleId="SaudaoChar">
    <w:name w:val="Saudação Char"/>
    <w:basedOn w:val="Fontepargpadro"/>
    <w:link w:val="Sauda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A245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A245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A245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A245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5A2450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Simples-1">
    <w:name w:val="Table Simple 1"/>
    <w:basedOn w:val="Tabelanormal"/>
    <w:uiPriority w:val="99"/>
    <w:semiHidden/>
    <w:unhideWhenUsed/>
    <w:rsid w:val="005A245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5A245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A245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A245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A2450"/>
    <w:pPr>
      <w:ind w:left="180" w:hanging="1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A2450"/>
    <w:pPr>
      <w:ind w:left="360" w:hanging="1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A2450"/>
    <w:pPr>
      <w:ind w:left="540" w:hanging="1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A2450"/>
    <w:pPr>
      <w:ind w:left="720" w:hanging="1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A2450"/>
    <w:pPr>
      <w:ind w:left="900" w:hanging="1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A2450"/>
    <w:pPr>
      <w:ind w:left="1080" w:hanging="1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A2450"/>
    <w:pPr>
      <w:ind w:left="1260" w:hanging="1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A2450"/>
    <w:pPr>
      <w:ind w:left="1440" w:hanging="1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A2450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A2450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A2450"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A2450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A2450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A2450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A245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A245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A245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A245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A245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A245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A2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A2450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A2450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A2450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A24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A2450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A2450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A2450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A2450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A2450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A2450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5A245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A245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A245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5A2450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A245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A2450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/>
    <w:unhideWhenUsed/>
    <w:rsid w:val="005A245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A245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A245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A2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semiHidden/>
    <w:qFormat/>
    <w:rsid w:val="005A2450"/>
    <w:rPr>
      <w:rFonts w:ascii="Century Gothic" w:hAnsi="Century Gothic"/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5A2450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5A2450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A2450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is\AppData\Local\Microsoft\Office\16.0\DTS\pt-BR%7bB70B9087-1A78-475E-B0CE-731899BDCEB5%7d\%7b8CE5E173-317A-459B-BBD5-8250F4670894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CB89C1B0FF4B5081F91905507FA3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490F09-F06C-47CB-A830-ECE20A698541}"/>
      </w:docPartPr>
      <w:docPartBody>
        <w:p w:rsidR="00D909D9" w:rsidRDefault="00000000">
          <w:pPr>
            <w:pStyle w:val="E8CB89C1B0FF4B5081F91905507FA348"/>
          </w:pPr>
          <w:r w:rsidRPr="00D40ACF">
            <w:rPr>
              <w:noProof/>
              <w:lang w:bidi="pt-BR"/>
            </w:rPr>
            <w:t>Perfil</w:t>
          </w:r>
        </w:p>
      </w:docPartBody>
    </w:docPart>
    <w:docPart>
      <w:docPartPr>
        <w:name w:val="C5531836B7D54AAEB953B9A543BFC1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E3F0F1-48D8-48DE-A001-54D5BDB55AAD}"/>
      </w:docPartPr>
      <w:docPartBody>
        <w:p w:rsidR="00D909D9" w:rsidRDefault="00000000">
          <w:pPr>
            <w:pStyle w:val="C5531836B7D54AAEB953B9A543BFC149"/>
          </w:pPr>
          <w:r w:rsidRPr="00D40ACF">
            <w:rPr>
              <w:noProof/>
              <w:lang w:bidi="pt-BR"/>
            </w:rPr>
            <w:t>Contato</w:t>
          </w:r>
        </w:p>
      </w:docPartBody>
    </w:docPart>
    <w:docPart>
      <w:docPartPr>
        <w:name w:val="D672027B70474F5AA99947A3FF0AB8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C62FEF-D73D-4509-8B10-BE478895B667}"/>
      </w:docPartPr>
      <w:docPartBody>
        <w:p w:rsidR="00D909D9" w:rsidRDefault="00000000">
          <w:pPr>
            <w:pStyle w:val="D672027B70474F5AA99947A3FF0AB89D"/>
          </w:pPr>
          <w:r w:rsidRPr="00D40ACF">
            <w:rPr>
              <w:noProof/>
              <w:lang w:bidi="pt-BR"/>
            </w:rPr>
            <w:t>TELEFONE:</w:t>
          </w:r>
        </w:p>
      </w:docPartBody>
    </w:docPart>
    <w:docPart>
      <w:docPartPr>
        <w:name w:val="832C3BCE2D0A43268E8915E3C0CB08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1A728B-07C4-477C-B043-86E694FB40DB}"/>
      </w:docPartPr>
      <w:docPartBody>
        <w:p w:rsidR="00D909D9" w:rsidRDefault="00000000">
          <w:pPr>
            <w:pStyle w:val="832C3BCE2D0A43268E8915E3C0CB08ED"/>
          </w:pPr>
          <w:r w:rsidRPr="00D40ACF">
            <w:rPr>
              <w:noProof/>
              <w:lang w:bidi="pt-BR"/>
            </w:rPr>
            <w:t>EMAIL:</w:t>
          </w:r>
        </w:p>
      </w:docPartBody>
    </w:docPart>
    <w:docPart>
      <w:docPartPr>
        <w:name w:val="5C8CB3EE5CF64F0A9CC212982FC63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418727-E1A9-43E5-B37F-C142D5829FD8}"/>
      </w:docPartPr>
      <w:docPartBody>
        <w:p w:rsidR="00D909D9" w:rsidRDefault="00000000">
          <w:pPr>
            <w:pStyle w:val="5C8CB3EE5CF64F0A9CC212982FC63D3E"/>
          </w:pPr>
          <w:r w:rsidRPr="00D40ACF">
            <w:rPr>
              <w:noProof/>
              <w:lang w:bidi="pt-BR"/>
            </w:rPr>
            <w:t>EDUCAÇÃO</w:t>
          </w:r>
        </w:p>
      </w:docPartBody>
    </w:docPart>
    <w:docPart>
      <w:docPartPr>
        <w:name w:val="A11AB2DF21D646A698AC417043BB43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B0A99-5452-493B-9E81-14675BBA501C}"/>
      </w:docPartPr>
      <w:docPartBody>
        <w:p w:rsidR="00D909D9" w:rsidRDefault="00000000">
          <w:pPr>
            <w:pStyle w:val="A11AB2DF21D646A698AC417043BB4317"/>
          </w:pPr>
          <w:r w:rsidRPr="00D40ACF">
            <w:rPr>
              <w:noProof/>
              <w:lang w:bidi="pt-BR"/>
            </w:rPr>
            <w:t>EXPERIÊNCIA DE TRABALHO</w:t>
          </w:r>
        </w:p>
      </w:docPartBody>
    </w:docPart>
    <w:docPart>
      <w:docPartPr>
        <w:name w:val="877D56F547EC4EBDB17E25131933A5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7330C1-5848-4464-9E6B-60A98331A818}"/>
      </w:docPartPr>
      <w:docPartBody>
        <w:p w:rsidR="00D909D9" w:rsidRDefault="00000000">
          <w:pPr>
            <w:pStyle w:val="877D56F547EC4EBDB17E25131933A589"/>
          </w:pPr>
          <w:r w:rsidRPr="00D40ACF">
            <w:rPr>
              <w:rStyle w:val="Ttulo2Char"/>
              <w:noProof/>
              <w:lang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A2"/>
    <w:rsid w:val="000E303C"/>
    <w:rsid w:val="001951CE"/>
    <w:rsid w:val="00262344"/>
    <w:rsid w:val="003E22A2"/>
    <w:rsid w:val="00487D29"/>
    <w:rsid w:val="00771E80"/>
    <w:rsid w:val="00AB78E8"/>
    <w:rsid w:val="00D909D9"/>
    <w:rsid w:val="00FB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pt-PT"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8CB89C1B0FF4B5081F91905507FA348">
    <w:name w:val="E8CB89C1B0FF4B5081F91905507FA348"/>
  </w:style>
  <w:style w:type="paragraph" w:customStyle="1" w:styleId="C5531836B7D54AAEB953B9A543BFC149">
    <w:name w:val="C5531836B7D54AAEB953B9A543BFC149"/>
  </w:style>
  <w:style w:type="paragraph" w:customStyle="1" w:styleId="D672027B70474F5AA99947A3FF0AB89D">
    <w:name w:val="D672027B70474F5AA99947A3FF0AB89D"/>
  </w:style>
  <w:style w:type="paragraph" w:customStyle="1" w:styleId="832C3BCE2D0A43268E8915E3C0CB08ED">
    <w:name w:val="832C3BCE2D0A43268E8915E3C0CB08ED"/>
  </w:style>
  <w:style w:type="character" w:styleId="Hyperlink">
    <w:name w:val="Hyperlink"/>
    <w:basedOn w:val="Fontepargpadro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5C8CB3EE5CF64F0A9CC212982FC63D3E">
    <w:name w:val="5C8CB3EE5CF64F0A9CC212982FC63D3E"/>
  </w:style>
  <w:style w:type="paragraph" w:customStyle="1" w:styleId="A11AB2DF21D646A698AC417043BB4317">
    <w:name w:val="A11AB2DF21D646A698AC417043BB4317"/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pt-PT" w:eastAsia="ja-JP"/>
      <w14:ligatures w14:val="none"/>
    </w:rPr>
  </w:style>
  <w:style w:type="paragraph" w:customStyle="1" w:styleId="877D56F547EC4EBDB17E25131933A589">
    <w:name w:val="877D56F547EC4EBDB17E25131933A5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{8CE5E173-317A-459B-BBD5-8250F4670894}tf00546271_win32</Template>
  <TotalTime>34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marques soares</cp:lastModifiedBy>
  <cp:revision>7</cp:revision>
  <dcterms:created xsi:type="dcterms:W3CDTF">2025-03-27T18:38:00Z</dcterms:created>
  <dcterms:modified xsi:type="dcterms:W3CDTF">2025-12-03T22:03:00Z</dcterms:modified>
</cp:coreProperties>
</file>